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497" w:type="pct"/>
        <w:tblInd w:w="-426" w:type="dxa"/>
        <w:tblLayout w:type="fixed"/>
        <w:tblLook w:val="0000" w:firstRow="0" w:lastRow="0" w:firstColumn="0" w:lastColumn="0" w:noHBand="0" w:noVBand="0"/>
      </w:tblPr>
      <w:tblGrid>
        <w:gridCol w:w="1008"/>
        <w:gridCol w:w="26"/>
        <w:gridCol w:w="7165"/>
        <w:gridCol w:w="2859"/>
        <w:gridCol w:w="24"/>
      </w:tblGrid>
      <w:tr w:rsidR="008E18D5" w:rsidRPr="007D508A" w:rsidTr="00CA640D">
        <w:tc>
          <w:tcPr>
            <w:tcW w:w="11082" w:type="dxa"/>
            <w:gridSpan w:val="5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:rsidR="00075E73" w:rsidRPr="007D508A" w:rsidRDefault="001D6E2C" w:rsidP="00116379">
            <w:pPr>
              <w:pStyle w:val="ContactInfo"/>
              <w:rPr>
                <w:rFonts w:ascii="Roboto" w:hAnsi="Roboto" w:cs="Arial"/>
                <w:sz w:val="24"/>
                <w:szCs w:val="24"/>
              </w:rPr>
            </w:pPr>
            <w:r w:rsidRPr="007D508A">
              <w:rPr>
                <w:rFonts w:ascii="Roboto" w:hAnsi="Roboto" w:cs="Arial"/>
                <w:sz w:val="24"/>
                <w:szCs w:val="24"/>
              </w:rPr>
              <w:t>SRINATH R</w:t>
            </w:r>
          </w:p>
          <w:p w:rsidR="00BB5F6E" w:rsidRPr="007D508A" w:rsidRDefault="00654D79" w:rsidP="00116379">
            <w:pPr>
              <w:pStyle w:val="ContactInfo"/>
              <w:rPr>
                <w:rFonts w:ascii="Roboto" w:hAnsi="Roboto" w:cs="Arial"/>
                <w:sz w:val="20"/>
                <w:szCs w:val="20"/>
              </w:rPr>
            </w:pPr>
            <w:r w:rsidRPr="007D508A">
              <w:rPr>
                <w:rFonts w:ascii="Roboto" w:hAnsi="Roboto" w:cs="Arial"/>
                <w:sz w:val="20"/>
                <w:szCs w:val="20"/>
              </w:rPr>
              <w:t xml:space="preserve">s/o Ravindranath R A </w:t>
            </w:r>
          </w:p>
          <w:p w:rsidR="00BB5F6E" w:rsidRPr="007D508A" w:rsidRDefault="00654D79" w:rsidP="00116379">
            <w:pPr>
              <w:pStyle w:val="ContactInfo"/>
              <w:rPr>
                <w:rFonts w:ascii="Roboto" w:hAnsi="Roboto" w:cs="Arial"/>
                <w:sz w:val="20"/>
                <w:szCs w:val="20"/>
              </w:rPr>
            </w:pPr>
            <w:r w:rsidRPr="007D508A">
              <w:rPr>
                <w:rFonts w:ascii="Roboto" w:hAnsi="Roboto" w:cs="Arial"/>
                <w:sz w:val="20"/>
                <w:szCs w:val="20"/>
              </w:rPr>
              <w:t>#13/14</w:t>
            </w:r>
            <w:r w:rsidR="00BB5F6E" w:rsidRPr="007D508A">
              <w:rPr>
                <w:rFonts w:ascii="Roboto" w:hAnsi="Roboto" w:cs="Arial"/>
                <w:sz w:val="20"/>
                <w:szCs w:val="20"/>
              </w:rPr>
              <w:t xml:space="preserve"> 1</w:t>
            </w:r>
            <w:r w:rsidR="00BB5F6E" w:rsidRPr="007D508A">
              <w:rPr>
                <w:rFonts w:ascii="Roboto" w:hAnsi="Roboto" w:cs="Arial"/>
                <w:sz w:val="20"/>
                <w:szCs w:val="20"/>
                <w:vertAlign w:val="superscript"/>
              </w:rPr>
              <w:t>st</w:t>
            </w:r>
            <w:r w:rsidR="00BB5F6E" w:rsidRPr="007D508A">
              <w:rPr>
                <w:rFonts w:ascii="Roboto" w:hAnsi="Roboto" w:cs="Arial"/>
                <w:sz w:val="20"/>
                <w:szCs w:val="20"/>
              </w:rPr>
              <w:t xml:space="preserve"> floor Kempanna Bldg.</w:t>
            </w:r>
          </w:p>
          <w:p w:rsidR="00654D79" w:rsidRPr="007D508A" w:rsidRDefault="00BB5F6E" w:rsidP="00116379">
            <w:pPr>
              <w:pStyle w:val="ContactInfo"/>
              <w:rPr>
                <w:rFonts w:ascii="Roboto" w:hAnsi="Roboto" w:cs="Arial"/>
                <w:sz w:val="20"/>
                <w:szCs w:val="20"/>
              </w:rPr>
            </w:pPr>
            <w:r w:rsidRPr="007D508A">
              <w:rPr>
                <w:rFonts w:ascii="Roboto" w:hAnsi="Roboto" w:cs="Arial"/>
                <w:sz w:val="20"/>
                <w:szCs w:val="20"/>
              </w:rPr>
              <w:t>Near P K Kalyan Mantap,</w:t>
            </w:r>
            <w:r w:rsidR="00654D79" w:rsidRPr="007D508A">
              <w:rPr>
                <w:rFonts w:ascii="Roboto" w:hAnsi="Roboto" w:cs="Arial"/>
                <w:sz w:val="20"/>
                <w:szCs w:val="20"/>
              </w:rPr>
              <w:t xml:space="preserve"> Begur Road</w:t>
            </w:r>
          </w:p>
          <w:p w:rsidR="008E18D5" w:rsidRPr="007D508A" w:rsidRDefault="00654D79" w:rsidP="00116379">
            <w:pPr>
              <w:pStyle w:val="ContactInfo"/>
              <w:rPr>
                <w:rFonts w:ascii="Roboto" w:hAnsi="Roboto" w:cs="Arial"/>
                <w:sz w:val="20"/>
                <w:szCs w:val="20"/>
              </w:rPr>
            </w:pPr>
            <w:r w:rsidRPr="007D508A">
              <w:rPr>
                <w:rFonts w:ascii="Roboto" w:hAnsi="Roboto" w:cs="Arial"/>
                <w:sz w:val="20"/>
                <w:szCs w:val="20"/>
              </w:rPr>
              <w:t xml:space="preserve">Bangalore 560068. </w:t>
            </w:r>
          </w:p>
          <w:p w:rsidR="008E18D5" w:rsidRPr="007D508A" w:rsidRDefault="00F0355D" w:rsidP="00116379">
            <w:pPr>
              <w:pStyle w:val="ContactInfo"/>
              <w:rPr>
                <w:rFonts w:ascii="Roboto" w:hAnsi="Roboto" w:cs="Arial"/>
                <w:sz w:val="20"/>
                <w:szCs w:val="20"/>
              </w:rPr>
            </w:pPr>
            <w:r w:rsidRPr="007D508A">
              <w:rPr>
                <w:rFonts w:ascii="Roboto" w:hAnsi="Roboto" w:cs="Arial"/>
                <w:sz w:val="20"/>
                <w:szCs w:val="20"/>
              </w:rPr>
              <w:t xml:space="preserve">Contact: </w:t>
            </w:r>
            <w:r w:rsidR="00654D79" w:rsidRPr="007D508A">
              <w:rPr>
                <w:rFonts w:ascii="Roboto" w:hAnsi="Roboto" w:cs="Arial"/>
                <w:sz w:val="20"/>
                <w:szCs w:val="20"/>
              </w:rPr>
              <w:t>+91 7760171800</w:t>
            </w:r>
          </w:p>
          <w:p w:rsidR="00C069B4" w:rsidRPr="007D508A" w:rsidRDefault="00F0355D" w:rsidP="004210B1">
            <w:pPr>
              <w:pStyle w:val="ContactInfo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0"/>
                <w:szCs w:val="20"/>
              </w:rPr>
              <w:t>Mail:</w:t>
            </w:r>
            <w:r w:rsidR="00B21AB7" w:rsidRPr="007D508A">
              <w:rPr>
                <w:rFonts w:ascii="Roboto" w:hAnsi="Roboto" w:cs="Arial"/>
                <w:sz w:val="20"/>
                <w:szCs w:val="20"/>
              </w:rPr>
              <w:t xml:space="preserve"> </w:t>
            </w:r>
            <w:r w:rsidR="004210B1" w:rsidRPr="007D508A">
              <w:rPr>
                <w:rFonts w:ascii="Roboto" w:hAnsi="Roboto" w:cs="Arial"/>
                <w:sz w:val="20"/>
                <w:szCs w:val="20"/>
              </w:rPr>
              <w:t>r</w:t>
            </w:r>
            <w:r w:rsidR="00654D79" w:rsidRPr="007D508A">
              <w:rPr>
                <w:rFonts w:ascii="Roboto" w:hAnsi="Roboto" w:cs="Arial"/>
                <w:sz w:val="20"/>
                <w:szCs w:val="20"/>
              </w:rPr>
              <w:t>.srinath@live.com</w:t>
            </w:r>
          </w:p>
        </w:tc>
      </w:tr>
      <w:tr w:rsidR="00DE7766" w:rsidRPr="007D508A" w:rsidTr="00CA640D">
        <w:trPr>
          <w:trHeight w:val="360"/>
        </w:trPr>
        <w:tc>
          <w:tcPr>
            <w:tcW w:w="11082" w:type="dxa"/>
            <w:gridSpan w:val="5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DE7766" w:rsidRPr="007D508A" w:rsidRDefault="00F0355D" w:rsidP="00DE7766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 xml:space="preserve">Professional </w:t>
            </w:r>
            <w:r w:rsidR="009548CA" w:rsidRPr="007D508A">
              <w:rPr>
                <w:rFonts w:ascii="Roboto" w:hAnsi="Roboto" w:cs="Arial"/>
                <w:sz w:val="22"/>
                <w:szCs w:val="22"/>
              </w:rPr>
              <w:t>Summary</w:t>
            </w:r>
          </w:p>
        </w:tc>
      </w:tr>
      <w:tr w:rsidR="00DE7766" w:rsidRPr="007D508A" w:rsidTr="00CA640D">
        <w:trPr>
          <w:trHeight w:val="504"/>
        </w:trPr>
        <w:tc>
          <w:tcPr>
            <w:tcW w:w="10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:rsidR="00DE7766" w:rsidRPr="007D508A" w:rsidRDefault="00DE7766" w:rsidP="00116379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</w:p>
        </w:tc>
        <w:tc>
          <w:tcPr>
            <w:tcW w:w="10074" w:type="dxa"/>
            <w:gridSpan w:val="4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:rsidR="00B21AB7" w:rsidRPr="007D508A" w:rsidRDefault="00B21AB7" w:rsidP="000A0375">
            <w:pPr>
              <w:rPr>
                <w:rFonts w:ascii="Roboto" w:hAnsi="Roboto" w:cs="Arial"/>
                <w:sz w:val="22"/>
                <w:szCs w:val="22"/>
              </w:rPr>
            </w:pPr>
          </w:p>
          <w:p w:rsidR="00A84E65" w:rsidRPr="007D508A" w:rsidRDefault="00654D79" w:rsidP="00F0355D">
            <w:pPr>
              <w:pStyle w:val="ListParagraph"/>
              <w:numPr>
                <w:ilvl w:val="0"/>
                <w:numId w:val="19"/>
              </w:numPr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 xml:space="preserve">About 1 year of Java programming and Web Application Development experience. </w:t>
            </w:r>
          </w:p>
          <w:p w:rsidR="00F0355D" w:rsidRPr="007D508A" w:rsidRDefault="00F0355D" w:rsidP="00F0355D">
            <w:pPr>
              <w:pStyle w:val="ListParagraph"/>
              <w:numPr>
                <w:ilvl w:val="0"/>
                <w:numId w:val="19"/>
              </w:numPr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 xml:space="preserve">Working with </w:t>
            </w:r>
            <w:r w:rsidRPr="007D508A">
              <w:rPr>
                <w:rFonts w:ascii="Roboto" w:hAnsi="Roboto" w:cs="Arial"/>
                <w:i/>
                <w:sz w:val="22"/>
                <w:szCs w:val="22"/>
              </w:rPr>
              <w:t xml:space="preserve">Thinkcore Technologies Pvt. Ltd. </w:t>
            </w:r>
            <w:r w:rsidRPr="007D508A">
              <w:rPr>
                <w:rFonts w:ascii="Roboto" w:hAnsi="Roboto" w:cs="Arial"/>
                <w:sz w:val="22"/>
                <w:szCs w:val="22"/>
              </w:rPr>
              <w:t>From April 8</w:t>
            </w:r>
            <w:r w:rsidRPr="007D508A">
              <w:rPr>
                <w:rFonts w:ascii="Roboto" w:hAnsi="Roboto" w:cs="Arial"/>
                <w:sz w:val="22"/>
                <w:szCs w:val="22"/>
                <w:vertAlign w:val="superscript"/>
              </w:rPr>
              <w:t>th</w:t>
            </w:r>
            <w:r w:rsidRPr="007D508A">
              <w:rPr>
                <w:rFonts w:ascii="Roboto" w:hAnsi="Roboto" w:cs="Arial"/>
                <w:sz w:val="22"/>
                <w:szCs w:val="22"/>
              </w:rPr>
              <w:t xml:space="preserve"> 2015 till date.</w:t>
            </w:r>
          </w:p>
          <w:p w:rsidR="00F0355D" w:rsidRPr="007D508A" w:rsidRDefault="00F0355D" w:rsidP="00F0355D">
            <w:pPr>
              <w:pStyle w:val="ListParagraph"/>
              <w:numPr>
                <w:ilvl w:val="0"/>
                <w:numId w:val="19"/>
              </w:numPr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Hands on experience in Core Java, Servlets, JSP, JDBC, Spring MVC, Spring Data JPA, Spring Data  REST, Javascript, HTML , Jquery and Bootstrap.</w:t>
            </w:r>
          </w:p>
          <w:p w:rsidR="00F0355D" w:rsidRPr="007D508A" w:rsidRDefault="00F0355D" w:rsidP="00F0355D">
            <w:pPr>
              <w:pStyle w:val="ListParagraph"/>
              <w:numPr>
                <w:ilvl w:val="0"/>
                <w:numId w:val="19"/>
              </w:numPr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Knowledge of Eclipse and other Linux utilities like Putty</w:t>
            </w:r>
            <w:r w:rsidR="007D508A">
              <w:rPr>
                <w:rFonts w:ascii="Roboto" w:hAnsi="Roboto" w:cs="Arial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 w:cs="Arial"/>
                <w:sz w:val="22"/>
                <w:szCs w:val="22"/>
              </w:rPr>
              <w:t>(SSH),FTP</w:t>
            </w:r>
            <w:r w:rsidR="007D508A">
              <w:rPr>
                <w:rFonts w:ascii="Roboto" w:hAnsi="Roboto" w:cs="Arial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 w:cs="Arial"/>
                <w:sz w:val="22"/>
                <w:szCs w:val="22"/>
              </w:rPr>
              <w:t>(WinSCP).</w:t>
            </w:r>
          </w:p>
          <w:p w:rsidR="00F0355D" w:rsidRPr="007D508A" w:rsidRDefault="00F0355D" w:rsidP="00F0355D">
            <w:pPr>
              <w:pStyle w:val="ListParagraph"/>
              <w:numPr>
                <w:ilvl w:val="0"/>
                <w:numId w:val="19"/>
              </w:numPr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Hands on experience in configuring deployment of web apps on Tomcat.</w:t>
            </w:r>
          </w:p>
          <w:p w:rsidR="00F0355D" w:rsidRPr="007D508A" w:rsidRDefault="00F0355D" w:rsidP="00F0355D">
            <w:pPr>
              <w:pStyle w:val="ListParagraph"/>
              <w:numPr>
                <w:ilvl w:val="0"/>
                <w:numId w:val="19"/>
              </w:numPr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color w:val="000000"/>
                <w:sz w:val="22"/>
                <w:szCs w:val="22"/>
                <w:shd w:val="clear" w:color="auto" w:fill="FFFFFF"/>
              </w:rPr>
              <w:t>Cohesive team worker, having strong analytical, problem solving and interpersonal skills.</w:t>
            </w:r>
          </w:p>
          <w:p w:rsidR="00B21AB7" w:rsidRPr="007D508A" w:rsidRDefault="00B21AB7" w:rsidP="00B21AB7">
            <w:pPr>
              <w:rPr>
                <w:rFonts w:ascii="Roboto" w:hAnsi="Roboto" w:cs="Arial"/>
                <w:sz w:val="22"/>
                <w:szCs w:val="22"/>
              </w:rPr>
            </w:pPr>
          </w:p>
        </w:tc>
      </w:tr>
      <w:tr w:rsidR="009548CA" w:rsidRPr="007D508A" w:rsidTr="00CA640D">
        <w:trPr>
          <w:trHeight w:val="360"/>
        </w:trPr>
        <w:tc>
          <w:tcPr>
            <w:tcW w:w="11082" w:type="dxa"/>
            <w:gridSpan w:val="5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9548CA" w:rsidRPr="007D508A" w:rsidRDefault="00D4662D" w:rsidP="00D4662D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Computer skills</w:t>
            </w:r>
          </w:p>
        </w:tc>
      </w:tr>
      <w:tr w:rsidR="009548CA" w:rsidRPr="007D508A" w:rsidTr="00CA640D">
        <w:trPr>
          <w:trHeight w:val="152"/>
        </w:trPr>
        <w:tc>
          <w:tcPr>
            <w:tcW w:w="10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9548CA" w:rsidRPr="007D508A" w:rsidRDefault="009548CA" w:rsidP="00DE7766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</w:p>
        </w:tc>
        <w:tc>
          <w:tcPr>
            <w:tcW w:w="10074" w:type="dxa"/>
            <w:gridSpan w:val="4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B21AB7" w:rsidRPr="007D508A" w:rsidRDefault="00B21AB7" w:rsidP="00B21AB7">
            <w:pPr>
              <w:pStyle w:val="ListParagraph"/>
              <w:numPr>
                <w:ilvl w:val="0"/>
                <w:numId w:val="0"/>
              </w:numPr>
              <w:ind w:left="360"/>
              <w:rPr>
                <w:rFonts w:ascii="Roboto" w:hAnsi="Roboto" w:cs="Arial"/>
                <w:sz w:val="22"/>
                <w:szCs w:val="22"/>
              </w:rPr>
            </w:pPr>
          </w:p>
          <w:p w:rsidR="009548CA" w:rsidRPr="007D508A" w:rsidRDefault="000F50C1" w:rsidP="00BB5F6E">
            <w:pPr>
              <w:pStyle w:val="ListParagraph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 xml:space="preserve">Operating Systems: </w:t>
            </w:r>
            <w:r w:rsidRPr="007D508A">
              <w:rPr>
                <w:rFonts w:ascii="Roboto" w:hAnsi="Roboto" w:cs="Arial"/>
                <w:sz w:val="22"/>
                <w:szCs w:val="22"/>
              </w:rPr>
              <w:t>Windows, Linux.</w:t>
            </w:r>
          </w:p>
          <w:p w:rsidR="000F50C1" w:rsidRPr="007D508A" w:rsidRDefault="000F50C1" w:rsidP="00BB5F6E">
            <w:pPr>
              <w:pStyle w:val="ListParagraph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 xml:space="preserve">Programming Language: </w:t>
            </w:r>
            <w:r w:rsidRPr="007D508A">
              <w:rPr>
                <w:rFonts w:ascii="Roboto" w:hAnsi="Roboto" w:cs="Arial"/>
                <w:sz w:val="22"/>
                <w:szCs w:val="22"/>
              </w:rPr>
              <w:t>Java.</w:t>
            </w:r>
          </w:p>
          <w:p w:rsidR="000F50C1" w:rsidRPr="007D508A" w:rsidRDefault="000F50C1" w:rsidP="00BB5F6E">
            <w:pPr>
              <w:pStyle w:val="ListParagraph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>Databases:</w:t>
            </w:r>
            <w:r w:rsidRPr="007D508A">
              <w:rPr>
                <w:rFonts w:ascii="Roboto" w:hAnsi="Roboto" w:cs="Arial"/>
                <w:sz w:val="22"/>
                <w:szCs w:val="22"/>
              </w:rPr>
              <w:t xml:space="preserve"> MySQL, Microsoft SQL Server, Mongo DB.</w:t>
            </w:r>
          </w:p>
          <w:p w:rsidR="000F50C1" w:rsidRPr="007D508A" w:rsidRDefault="000F50C1" w:rsidP="00BB5F6E">
            <w:pPr>
              <w:pStyle w:val="ListParagraph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>Web Technologies:</w:t>
            </w:r>
            <w:r w:rsidRPr="007D508A">
              <w:rPr>
                <w:rFonts w:ascii="Roboto" w:hAnsi="Roboto" w:cs="Arial"/>
                <w:sz w:val="22"/>
                <w:szCs w:val="22"/>
              </w:rPr>
              <w:t xml:space="preserve"> HTML, Javascript, JQuery, Bootstr</w:t>
            </w:r>
            <w:bookmarkStart w:id="0" w:name="_GoBack"/>
            <w:bookmarkEnd w:id="0"/>
            <w:r w:rsidRPr="007D508A">
              <w:rPr>
                <w:rFonts w:ascii="Roboto" w:hAnsi="Roboto" w:cs="Arial"/>
                <w:sz w:val="22"/>
                <w:szCs w:val="22"/>
              </w:rPr>
              <w:t>ap.</w:t>
            </w:r>
          </w:p>
          <w:p w:rsidR="000F50C1" w:rsidRPr="007D508A" w:rsidRDefault="000F50C1" w:rsidP="00BB5F6E">
            <w:pPr>
              <w:pStyle w:val="ListParagraph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 xml:space="preserve">Java Technologies: </w:t>
            </w:r>
            <w:r w:rsidR="00BA5B0C" w:rsidRPr="007D508A">
              <w:rPr>
                <w:rFonts w:ascii="Roboto" w:hAnsi="Roboto" w:cs="Arial"/>
                <w:sz w:val="22"/>
                <w:szCs w:val="22"/>
              </w:rPr>
              <w:t>J2EE, JDBC, JPA.</w:t>
            </w:r>
          </w:p>
          <w:p w:rsidR="00BA5B0C" w:rsidRPr="007D508A" w:rsidRDefault="00BA5B0C" w:rsidP="00BB5F6E">
            <w:pPr>
              <w:pStyle w:val="ListParagraph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>Frameworks:</w:t>
            </w:r>
            <w:r w:rsidRPr="007D508A">
              <w:rPr>
                <w:rFonts w:ascii="Roboto" w:hAnsi="Roboto" w:cs="Arial"/>
                <w:sz w:val="22"/>
                <w:szCs w:val="22"/>
              </w:rPr>
              <w:t xml:space="preserve"> Spring</w:t>
            </w:r>
            <w:r w:rsidR="00B21AB7" w:rsidRPr="007D508A">
              <w:rPr>
                <w:rFonts w:ascii="Roboto" w:hAnsi="Roboto" w:cs="Arial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 w:cs="Arial"/>
                <w:sz w:val="22"/>
                <w:szCs w:val="22"/>
              </w:rPr>
              <w:t>(Web MVC, Data JPA,Data REST</w:t>
            </w:r>
            <w:r w:rsidR="00B21AB7" w:rsidRPr="007D508A">
              <w:rPr>
                <w:rFonts w:ascii="Roboto" w:hAnsi="Roboto" w:cs="Arial"/>
                <w:sz w:val="22"/>
                <w:szCs w:val="22"/>
              </w:rPr>
              <w:t>)</w:t>
            </w:r>
            <w:r w:rsidR="00451893" w:rsidRPr="007D508A">
              <w:rPr>
                <w:rFonts w:ascii="Roboto" w:hAnsi="Roboto" w:cs="Arial"/>
                <w:sz w:val="22"/>
                <w:szCs w:val="22"/>
              </w:rPr>
              <w:t>.</w:t>
            </w:r>
          </w:p>
          <w:p w:rsidR="00B21AB7" w:rsidRPr="007D508A" w:rsidRDefault="00B21AB7" w:rsidP="00B21AB7">
            <w:pPr>
              <w:rPr>
                <w:rFonts w:ascii="Roboto" w:hAnsi="Roboto" w:cs="Arial"/>
                <w:sz w:val="22"/>
                <w:szCs w:val="22"/>
              </w:rPr>
            </w:pPr>
          </w:p>
        </w:tc>
      </w:tr>
      <w:tr w:rsidR="00DE7766" w:rsidRPr="007D508A" w:rsidTr="00CA640D">
        <w:trPr>
          <w:trHeight w:val="360"/>
        </w:trPr>
        <w:tc>
          <w:tcPr>
            <w:tcW w:w="11082" w:type="dxa"/>
            <w:gridSpan w:val="5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DE7766" w:rsidRPr="007D508A" w:rsidRDefault="00451893" w:rsidP="002911C8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Career profile</w:t>
            </w:r>
          </w:p>
        </w:tc>
      </w:tr>
      <w:tr w:rsidR="00451893" w:rsidRPr="007D508A" w:rsidTr="00CA640D">
        <w:trPr>
          <w:trHeight w:val="360"/>
        </w:trPr>
        <w:tc>
          <w:tcPr>
            <w:tcW w:w="11082" w:type="dxa"/>
            <w:gridSpan w:val="5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B21AB7" w:rsidRPr="007D508A" w:rsidRDefault="00B21AB7" w:rsidP="00B21AB7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Roboto" w:hAnsi="Roboto" w:cs="Arial"/>
                <w:sz w:val="22"/>
                <w:szCs w:val="22"/>
              </w:rPr>
            </w:pPr>
          </w:p>
          <w:p w:rsidR="000B3B1E" w:rsidRPr="007D508A" w:rsidRDefault="00B21AB7" w:rsidP="00B21AB7">
            <w:pPr>
              <w:ind w:left="360" w:hanging="360"/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 xml:space="preserve">  </w:t>
            </w:r>
            <w:r w:rsidR="00451893" w:rsidRPr="007D508A">
              <w:rPr>
                <w:rFonts w:ascii="Roboto" w:hAnsi="Roboto" w:cs="Arial"/>
                <w:sz w:val="22"/>
                <w:szCs w:val="22"/>
              </w:rPr>
              <w:t xml:space="preserve">Working at </w:t>
            </w:r>
            <w:r w:rsidRPr="007D508A">
              <w:rPr>
                <w:rFonts w:ascii="Roboto" w:hAnsi="Roboto" w:cs="Arial"/>
                <w:sz w:val="22"/>
                <w:szCs w:val="22"/>
              </w:rPr>
              <w:t>Thinkcore Technologies Pvt.</w:t>
            </w:r>
            <w:r w:rsidR="00451893" w:rsidRPr="007D508A">
              <w:rPr>
                <w:rFonts w:ascii="Roboto" w:hAnsi="Roboto" w:cs="Arial"/>
                <w:sz w:val="22"/>
                <w:szCs w:val="22"/>
              </w:rPr>
              <w:t xml:space="preserve"> Ltd. as Software Engineer since 8</w:t>
            </w:r>
            <w:r w:rsidR="00451893" w:rsidRPr="007D508A">
              <w:rPr>
                <w:rFonts w:ascii="Roboto" w:hAnsi="Roboto" w:cs="Arial"/>
                <w:sz w:val="22"/>
                <w:szCs w:val="22"/>
                <w:vertAlign w:val="superscript"/>
              </w:rPr>
              <w:t>th</w:t>
            </w:r>
            <w:r w:rsidR="00451893" w:rsidRPr="007D508A">
              <w:rPr>
                <w:rFonts w:ascii="Roboto" w:hAnsi="Roboto" w:cs="Arial"/>
                <w:sz w:val="22"/>
                <w:szCs w:val="22"/>
              </w:rPr>
              <w:t xml:space="preserve"> April 2015 till date.</w:t>
            </w:r>
          </w:p>
          <w:p w:rsidR="000B3B1E" w:rsidRPr="007D508A" w:rsidRDefault="000B3B1E" w:rsidP="000B3B1E">
            <w:pPr>
              <w:rPr>
                <w:rFonts w:ascii="Roboto" w:hAnsi="Roboto"/>
                <w:sz w:val="22"/>
                <w:szCs w:val="22"/>
              </w:rPr>
            </w:pPr>
          </w:p>
          <w:p w:rsidR="000B3B1E" w:rsidRPr="007D508A" w:rsidRDefault="000B3B1E" w:rsidP="000B3B1E">
            <w:pPr>
              <w:rPr>
                <w:rFonts w:ascii="Roboto" w:hAnsi="Roboto"/>
                <w:sz w:val="22"/>
                <w:szCs w:val="22"/>
              </w:rPr>
            </w:pPr>
          </w:p>
          <w:p w:rsidR="000B3B1E" w:rsidRPr="007D508A" w:rsidRDefault="000B3B1E" w:rsidP="000B3B1E">
            <w:pPr>
              <w:rPr>
                <w:rFonts w:ascii="Roboto" w:hAnsi="Roboto"/>
                <w:sz w:val="22"/>
                <w:szCs w:val="22"/>
              </w:rPr>
            </w:pPr>
          </w:p>
        </w:tc>
      </w:tr>
      <w:tr w:rsidR="00451893" w:rsidRPr="007D508A" w:rsidTr="00CA640D">
        <w:trPr>
          <w:trHeight w:val="360"/>
        </w:trPr>
        <w:tc>
          <w:tcPr>
            <w:tcW w:w="11082" w:type="dxa"/>
            <w:gridSpan w:val="5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451893" w:rsidRPr="007D508A" w:rsidRDefault="00451893" w:rsidP="00451893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lastRenderedPageBreak/>
              <w:t>project details</w:t>
            </w:r>
          </w:p>
        </w:tc>
      </w:tr>
      <w:tr w:rsidR="000B3B1E" w:rsidRPr="007D508A" w:rsidTr="00CA640D">
        <w:trPr>
          <w:trHeight w:val="360"/>
        </w:trPr>
        <w:tc>
          <w:tcPr>
            <w:tcW w:w="11082" w:type="dxa"/>
            <w:gridSpan w:val="5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4073DA" w:rsidRPr="007D508A" w:rsidRDefault="004073DA" w:rsidP="004073DA">
            <w:pPr>
              <w:pStyle w:val="ListParagraph"/>
              <w:numPr>
                <w:ilvl w:val="0"/>
                <w:numId w:val="0"/>
              </w:numPr>
              <w:ind w:left="502"/>
              <w:rPr>
                <w:rFonts w:ascii="Roboto" w:hAnsi="Roboto"/>
                <w:sz w:val="22"/>
                <w:szCs w:val="22"/>
              </w:rPr>
            </w:pPr>
          </w:p>
          <w:p w:rsidR="000B3B1E" w:rsidRPr="007D508A" w:rsidRDefault="00276F55" w:rsidP="004B0BCE">
            <w:pPr>
              <w:pStyle w:val="ListParagraph"/>
              <w:numPr>
                <w:ilvl w:val="0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Sanovi DRM Web Client.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>Customer: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Sanovi India Pvt. Ltd.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>Period:</w:t>
            </w:r>
            <w:r w:rsidRPr="007D508A">
              <w:rPr>
                <w:rFonts w:ascii="Roboto" w:hAnsi="Roboto" w:cs="Arial"/>
                <w:sz w:val="22"/>
                <w:szCs w:val="22"/>
              </w:rPr>
              <w:t xml:space="preserve"> July-2015 to December 2015.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>Role: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Developer.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>Environment: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 JSP, Spring MVC, REST, JQuery, Bootstrap.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 xml:space="preserve">Tools: </w:t>
            </w:r>
            <w:r w:rsidRPr="007D508A">
              <w:rPr>
                <w:rFonts w:ascii="Roboto" w:hAnsi="Roboto"/>
                <w:sz w:val="22"/>
                <w:szCs w:val="22"/>
              </w:rPr>
              <w:t>Eclipse, Redmine (For Life Cycle Management), Apache Ant, SVN (as SCM).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Description: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Sanovi is a leading SaaS provider for Disaster recovery and management. The requirement was to develop a web client module for consuming the REST service.</w:t>
            </w:r>
          </w:p>
          <w:p w:rsidR="004073DA" w:rsidRPr="007D508A" w:rsidRDefault="004B0BCE" w:rsidP="004073DA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Responsibilities:</w:t>
            </w:r>
          </w:p>
          <w:p w:rsidR="004073DA" w:rsidRPr="007D508A" w:rsidRDefault="004073DA" w:rsidP="004B0BCE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Communicating with client for gathering requirements and design related concerns</w:t>
            </w:r>
            <w:r w:rsidR="004B0BCE" w:rsidRPr="007D508A">
              <w:rPr>
                <w:rFonts w:ascii="Roboto" w:hAnsi="Roboto"/>
                <w:sz w:val="22"/>
                <w:szCs w:val="22"/>
              </w:rPr>
              <w:t>.</w:t>
            </w:r>
          </w:p>
          <w:p w:rsidR="004B0BCE" w:rsidRPr="007D508A" w:rsidRDefault="004073DA" w:rsidP="004B0BCE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Requirement analysis and design.</w:t>
            </w:r>
            <w:r w:rsidR="004B0BCE" w:rsidRPr="007D508A">
              <w:rPr>
                <w:rFonts w:ascii="Roboto" w:hAnsi="Roboto"/>
                <w:sz w:val="22"/>
                <w:szCs w:val="22"/>
              </w:rPr>
              <w:t xml:space="preserve"> </w:t>
            </w:r>
          </w:p>
          <w:p w:rsidR="004B0BCE" w:rsidRPr="007D508A" w:rsidRDefault="004B0BCE" w:rsidP="004B0BCE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Development of MVC Infrastructure and configuring REST.</w:t>
            </w:r>
          </w:p>
          <w:p w:rsidR="00B626B9" w:rsidRPr="007D508A" w:rsidRDefault="00B626B9" w:rsidP="004B0BCE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Design and coding of DTO classes.</w:t>
            </w:r>
          </w:p>
          <w:p w:rsidR="004B0BCE" w:rsidRPr="007D508A" w:rsidRDefault="004B0BCE" w:rsidP="004B0BCE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Writing UI and client side functionalities.</w:t>
            </w:r>
          </w:p>
          <w:p w:rsidR="004B0BCE" w:rsidRPr="007D508A" w:rsidRDefault="004B0BCE" w:rsidP="00BF3D6A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 w:cs="Helvetica"/>
                <w:color w:val="000000"/>
                <w:spacing w:val="0"/>
                <w:sz w:val="22"/>
                <w:szCs w:val="22"/>
                <w:lang w:val="en-IN" w:eastAsia="en-IN"/>
              </w:rPr>
              <w:t>Unit testing and integration testing of owning use cases.</w:t>
            </w:r>
          </w:p>
          <w:p w:rsidR="001F0231" w:rsidRPr="007D508A" w:rsidRDefault="001F0231" w:rsidP="001F0231">
            <w:pPr>
              <w:pStyle w:val="ListParagraph"/>
              <w:numPr>
                <w:ilvl w:val="0"/>
                <w:numId w:val="0"/>
              </w:numPr>
              <w:ind w:left="502"/>
              <w:rPr>
                <w:rFonts w:ascii="Roboto" w:hAnsi="Roboto"/>
                <w:sz w:val="22"/>
                <w:szCs w:val="22"/>
              </w:rPr>
            </w:pPr>
          </w:p>
          <w:p w:rsidR="004B0BCE" w:rsidRPr="007D508A" w:rsidRDefault="004B0BCE" w:rsidP="004B0BCE">
            <w:pPr>
              <w:pStyle w:val="ListParagraph"/>
              <w:numPr>
                <w:ilvl w:val="0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BeingE Personal Healthcare.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Customer: Infospital technologies Pvt. Ltd.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 xml:space="preserve">Period: </w:t>
            </w:r>
            <w:r w:rsidRPr="007D508A">
              <w:rPr>
                <w:rFonts w:ascii="Roboto" w:hAnsi="Roboto"/>
                <w:sz w:val="22"/>
                <w:szCs w:val="22"/>
              </w:rPr>
              <w:t>Jan-2016 till date.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Role: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Developer.</w:t>
            </w:r>
          </w:p>
          <w:p w:rsidR="004B0BCE" w:rsidRPr="007D508A" w:rsidRDefault="004B0BCE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Environment: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</w:t>
            </w:r>
            <w:r w:rsidR="00B51F4D" w:rsidRPr="007D508A">
              <w:rPr>
                <w:rFonts w:ascii="Roboto" w:hAnsi="Roboto"/>
                <w:sz w:val="22"/>
                <w:szCs w:val="22"/>
              </w:rPr>
              <w:t>REST</w:t>
            </w:r>
            <w:r w:rsidRPr="007D508A">
              <w:rPr>
                <w:rFonts w:ascii="Roboto" w:hAnsi="Roboto"/>
                <w:sz w:val="22"/>
                <w:szCs w:val="22"/>
              </w:rPr>
              <w:t>, Spring Data JPA,</w:t>
            </w:r>
            <w:r w:rsidR="00CA640D" w:rsidRPr="007D508A">
              <w:rPr>
                <w:rFonts w:ascii="Roboto" w:hAnsi="Roboto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/>
                <w:sz w:val="22"/>
                <w:szCs w:val="22"/>
              </w:rPr>
              <w:t>W</w:t>
            </w:r>
            <w:r w:rsidR="00B51F4D" w:rsidRPr="007D508A">
              <w:rPr>
                <w:rFonts w:ascii="Roboto" w:hAnsi="Roboto"/>
                <w:sz w:val="22"/>
                <w:szCs w:val="22"/>
              </w:rPr>
              <w:t>indows Azure Cloud API</w:t>
            </w:r>
            <w:r w:rsidR="002119B8" w:rsidRPr="007D508A">
              <w:rPr>
                <w:rFonts w:ascii="Roboto" w:hAnsi="Roboto"/>
                <w:sz w:val="22"/>
                <w:szCs w:val="22"/>
              </w:rPr>
              <w:t>,</w:t>
            </w:r>
            <w:r w:rsidR="00CA640D" w:rsidRPr="007D508A">
              <w:rPr>
                <w:rFonts w:ascii="Roboto" w:hAnsi="Roboto"/>
                <w:sz w:val="22"/>
                <w:szCs w:val="22"/>
              </w:rPr>
              <w:t xml:space="preserve"> </w:t>
            </w:r>
            <w:r w:rsidR="002119B8" w:rsidRPr="007D508A">
              <w:rPr>
                <w:rFonts w:ascii="Roboto" w:hAnsi="Roboto"/>
                <w:sz w:val="22"/>
                <w:szCs w:val="22"/>
              </w:rPr>
              <w:t>HTML,</w:t>
            </w:r>
            <w:r w:rsidR="00CA640D" w:rsidRPr="007D508A">
              <w:rPr>
                <w:rFonts w:ascii="Roboto" w:hAnsi="Roboto"/>
                <w:sz w:val="22"/>
                <w:szCs w:val="22"/>
              </w:rPr>
              <w:t xml:space="preserve"> </w:t>
            </w:r>
            <w:r w:rsidR="002119B8" w:rsidRPr="007D508A">
              <w:rPr>
                <w:rFonts w:ascii="Roboto" w:hAnsi="Roboto"/>
                <w:sz w:val="22"/>
                <w:szCs w:val="22"/>
              </w:rPr>
              <w:t>JavaScript</w:t>
            </w:r>
            <w:r w:rsidRPr="007D508A">
              <w:rPr>
                <w:rFonts w:ascii="Roboto" w:hAnsi="Roboto"/>
                <w:sz w:val="22"/>
                <w:szCs w:val="22"/>
              </w:rPr>
              <w:t>.</w:t>
            </w:r>
          </w:p>
          <w:p w:rsidR="002119B8" w:rsidRPr="007D508A" w:rsidRDefault="002119B8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Tools: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Eclipse, Tomcat, curl (for api testing), Microsoft</w:t>
            </w:r>
            <w:r w:rsidR="00CA640D" w:rsidRPr="007D508A">
              <w:rPr>
                <w:rFonts w:ascii="Roboto" w:hAnsi="Roboto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/>
                <w:sz w:val="22"/>
                <w:szCs w:val="22"/>
              </w:rPr>
              <w:t>SQL server, Maven, SVN.</w:t>
            </w:r>
          </w:p>
          <w:p w:rsidR="002119B8" w:rsidRPr="007D508A" w:rsidRDefault="002119B8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Description: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BeingE is a multiplatform healthcare application that provides a personal medical network among patients and hospitals.</w:t>
            </w:r>
          </w:p>
          <w:p w:rsidR="002119B8" w:rsidRPr="007D508A" w:rsidRDefault="002119B8" w:rsidP="004B0BCE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Responsibilities:</w:t>
            </w:r>
          </w:p>
          <w:p w:rsidR="002119B8" w:rsidRPr="007D508A" w:rsidRDefault="002119B8" w:rsidP="002119B8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Design and Implementation of the REST APIs.</w:t>
            </w:r>
          </w:p>
          <w:p w:rsidR="004073DA" w:rsidRPr="007D508A" w:rsidRDefault="00B626B9" w:rsidP="004073DA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Implementation of DAO classes using Spring Data JPA.</w:t>
            </w:r>
          </w:p>
          <w:p w:rsidR="002119B8" w:rsidRPr="007D508A" w:rsidRDefault="00B626B9" w:rsidP="002119B8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lastRenderedPageBreak/>
              <w:t>Coding views of the web client</w:t>
            </w:r>
            <w:r w:rsidR="002119B8" w:rsidRPr="007D508A">
              <w:rPr>
                <w:rFonts w:ascii="Roboto" w:hAnsi="Roboto"/>
                <w:sz w:val="22"/>
                <w:szCs w:val="22"/>
              </w:rPr>
              <w:t>.</w:t>
            </w:r>
          </w:p>
          <w:p w:rsidR="004073DA" w:rsidRPr="007D508A" w:rsidRDefault="004073DA" w:rsidP="004073DA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API testing, UI unit testing and integration.</w:t>
            </w:r>
          </w:p>
          <w:p w:rsidR="002119B8" w:rsidRPr="007D508A" w:rsidRDefault="002119B8" w:rsidP="004073DA">
            <w:pPr>
              <w:ind w:left="1800"/>
              <w:rPr>
                <w:rFonts w:ascii="Roboto" w:hAnsi="Roboto"/>
                <w:sz w:val="22"/>
                <w:szCs w:val="22"/>
              </w:rPr>
            </w:pPr>
          </w:p>
          <w:p w:rsidR="002119B8" w:rsidRPr="007D508A" w:rsidRDefault="00B626B9" w:rsidP="002119B8">
            <w:pPr>
              <w:pStyle w:val="ListParagraph"/>
              <w:numPr>
                <w:ilvl w:val="0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LitCap.</w:t>
            </w:r>
          </w:p>
          <w:p w:rsidR="00B626B9" w:rsidRPr="007D508A" w:rsidRDefault="00B626B9" w:rsidP="00B626B9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 xml:space="preserve">Customer: </w:t>
            </w:r>
            <w:r w:rsidRPr="007D508A">
              <w:rPr>
                <w:rFonts w:ascii="Roboto" w:hAnsi="Roboto"/>
                <w:sz w:val="22"/>
                <w:szCs w:val="22"/>
              </w:rPr>
              <w:t>IndigoBeam Inc.</w:t>
            </w:r>
          </w:p>
          <w:p w:rsidR="00B626B9" w:rsidRPr="007D508A" w:rsidRDefault="00B626B9" w:rsidP="00B626B9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Period: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</w:t>
            </w:r>
            <w:r w:rsidR="000A0375" w:rsidRPr="007D508A">
              <w:rPr>
                <w:rFonts w:ascii="Roboto" w:hAnsi="Roboto"/>
                <w:sz w:val="22"/>
                <w:szCs w:val="22"/>
              </w:rPr>
              <w:t>April-2015 to July 2015.</w:t>
            </w:r>
          </w:p>
          <w:p w:rsidR="000A0375" w:rsidRPr="007D508A" w:rsidRDefault="000A0375" w:rsidP="00B626B9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Role: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Junior Developer.</w:t>
            </w:r>
          </w:p>
          <w:p w:rsidR="000A0375" w:rsidRPr="007D508A" w:rsidRDefault="000A0375" w:rsidP="00B626B9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Environment: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Spring MVC, Hibernate, JSP, HTML, JQuery.</w:t>
            </w:r>
          </w:p>
          <w:p w:rsidR="000A0375" w:rsidRPr="007D508A" w:rsidRDefault="000A0375" w:rsidP="00B626B9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Tools: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Eclipse, tomcat, Maven, SVN, Atlassian JIRA(Issue Tracking).</w:t>
            </w:r>
          </w:p>
          <w:p w:rsidR="000A0375" w:rsidRPr="007D508A" w:rsidRDefault="000A0375" w:rsidP="00B626B9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Description:</w:t>
            </w:r>
            <w:r w:rsidRPr="007D508A">
              <w:rPr>
                <w:rFonts w:ascii="Roboto" w:hAnsi="Roboto"/>
                <w:sz w:val="22"/>
                <w:szCs w:val="22"/>
              </w:rPr>
              <w:t xml:space="preserve"> LitCap is a marketplace for investors and attorneys for investment and capital in US judiciary.</w:t>
            </w:r>
            <w:r w:rsidR="004073DA" w:rsidRPr="007D508A">
              <w:rPr>
                <w:rFonts w:ascii="Roboto" w:hAnsi="Roboto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/>
                <w:sz w:val="22"/>
                <w:szCs w:val="22"/>
              </w:rPr>
              <w:t>It serves as platform for attorneys seeking capital and investors looking for investments.</w:t>
            </w:r>
          </w:p>
          <w:p w:rsidR="000A0375" w:rsidRPr="007D508A" w:rsidRDefault="000A0375" w:rsidP="00B626B9">
            <w:pPr>
              <w:pStyle w:val="ListParagraph"/>
              <w:numPr>
                <w:ilvl w:val="1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b/>
                <w:sz w:val="22"/>
                <w:szCs w:val="22"/>
              </w:rPr>
              <w:t>Responsibilities:</w:t>
            </w:r>
          </w:p>
          <w:p w:rsidR="004073DA" w:rsidRPr="007D508A" w:rsidRDefault="004073DA" w:rsidP="004073DA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Fixing various Issues involving client and server side coding.</w:t>
            </w:r>
          </w:p>
          <w:p w:rsidR="004073DA" w:rsidRPr="007D508A" w:rsidRDefault="004073DA" w:rsidP="004073DA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Worked on feature enhancements.</w:t>
            </w:r>
          </w:p>
          <w:p w:rsidR="004073DA" w:rsidRPr="007D508A" w:rsidRDefault="004073DA" w:rsidP="004073DA">
            <w:pPr>
              <w:pStyle w:val="ListParagraph"/>
              <w:numPr>
                <w:ilvl w:val="2"/>
                <w:numId w:val="20"/>
              </w:num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>Performing Unit and Integration testing.</w:t>
            </w:r>
          </w:p>
          <w:p w:rsidR="004073DA" w:rsidRPr="007D508A" w:rsidRDefault="004073DA" w:rsidP="004073DA">
            <w:pPr>
              <w:ind w:left="1800"/>
              <w:rPr>
                <w:rFonts w:ascii="Roboto" w:hAnsi="Roboto"/>
                <w:sz w:val="22"/>
                <w:szCs w:val="22"/>
              </w:rPr>
            </w:pPr>
          </w:p>
          <w:p w:rsidR="00BF3D6A" w:rsidRPr="007D508A" w:rsidRDefault="00BF3D6A" w:rsidP="00BF3D6A">
            <w:pPr>
              <w:rPr>
                <w:rFonts w:ascii="Roboto" w:hAnsi="Roboto"/>
                <w:sz w:val="22"/>
                <w:szCs w:val="22"/>
              </w:rPr>
            </w:pPr>
            <w:r w:rsidRPr="007D508A">
              <w:rPr>
                <w:rFonts w:ascii="Roboto" w:hAnsi="Roboto"/>
                <w:sz w:val="22"/>
                <w:szCs w:val="22"/>
              </w:rPr>
              <w:t xml:space="preserve"> </w:t>
            </w:r>
          </w:p>
        </w:tc>
      </w:tr>
      <w:tr w:rsidR="006962EF" w:rsidRPr="007D508A" w:rsidTr="00CA640D">
        <w:trPr>
          <w:trHeight w:val="360"/>
        </w:trPr>
        <w:tc>
          <w:tcPr>
            <w:tcW w:w="11082" w:type="dxa"/>
            <w:gridSpan w:val="5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:rsidR="006962EF" w:rsidRPr="007D508A" w:rsidRDefault="006962EF" w:rsidP="006962EF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lastRenderedPageBreak/>
              <w:t>Education</w:t>
            </w:r>
          </w:p>
        </w:tc>
      </w:tr>
      <w:tr w:rsidR="006962EF" w:rsidRPr="007D508A" w:rsidTr="00CA640D">
        <w:trPr>
          <w:trHeight w:val="216"/>
        </w:trPr>
        <w:tc>
          <w:tcPr>
            <w:tcW w:w="1034" w:type="dxa"/>
            <w:gridSpan w:val="2"/>
            <w:tcBorders>
              <w:top w:val="single" w:sz="4" w:space="0" w:color="7F7F7F" w:themeColor="text1" w:themeTint="80"/>
              <w:left w:val="nil"/>
              <w:right w:val="nil"/>
            </w:tcBorders>
          </w:tcPr>
          <w:p w:rsidR="006962EF" w:rsidRPr="007D508A" w:rsidRDefault="006962EF" w:rsidP="006962EF">
            <w:pPr>
              <w:rPr>
                <w:rFonts w:ascii="Roboto" w:hAnsi="Roboto" w:cs="Arial"/>
                <w:sz w:val="22"/>
                <w:szCs w:val="22"/>
              </w:rPr>
            </w:pPr>
          </w:p>
        </w:tc>
        <w:tc>
          <w:tcPr>
            <w:tcW w:w="7165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</w:tcPr>
          <w:p w:rsidR="006962EF" w:rsidRPr="007D508A" w:rsidRDefault="001F0231" w:rsidP="001F0231">
            <w:pPr>
              <w:pStyle w:val="Heading2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Rajeev Institute of Technology</w:t>
            </w:r>
          </w:p>
        </w:tc>
        <w:tc>
          <w:tcPr>
            <w:tcW w:w="2883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</w:tcPr>
          <w:p w:rsidR="006962EF" w:rsidRPr="007D508A" w:rsidRDefault="00900B51" w:rsidP="00900B51">
            <w:pPr>
              <w:pStyle w:val="Dates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Sep. 2010 to Jun. 2014</w:t>
            </w:r>
          </w:p>
        </w:tc>
      </w:tr>
      <w:tr w:rsidR="006962EF" w:rsidRPr="007D508A" w:rsidTr="00B656E3">
        <w:trPr>
          <w:trHeight w:val="3820"/>
        </w:trPr>
        <w:tc>
          <w:tcPr>
            <w:tcW w:w="1034" w:type="dxa"/>
            <w:gridSpan w:val="2"/>
            <w:tcBorders>
              <w:left w:val="nil"/>
              <w:right w:val="nil"/>
            </w:tcBorders>
          </w:tcPr>
          <w:p w:rsidR="006962EF" w:rsidRPr="007D508A" w:rsidRDefault="006962EF" w:rsidP="006962EF">
            <w:pPr>
              <w:rPr>
                <w:rFonts w:ascii="Roboto" w:hAnsi="Roboto" w:cs="Arial"/>
                <w:sz w:val="22"/>
                <w:szCs w:val="22"/>
              </w:rPr>
            </w:pPr>
          </w:p>
        </w:tc>
        <w:tc>
          <w:tcPr>
            <w:tcW w:w="1004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4662D" w:rsidRPr="007D508A" w:rsidRDefault="00900B51" w:rsidP="00D4662D">
            <w:pPr>
              <w:pStyle w:val="Location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Hassan, Karnataka</w:t>
            </w:r>
          </w:p>
          <w:p w:rsidR="006962EF" w:rsidRPr="007D508A" w:rsidRDefault="00900B51" w:rsidP="00900B51">
            <w:pPr>
              <w:pStyle w:val="ListParagraph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Bachelors in Computer Science and Engineering VTU, Belgaum – 64.63%</w:t>
            </w:r>
            <w:r w:rsidR="00CA640D" w:rsidRPr="007D508A">
              <w:rPr>
                <w:rFonts w:ascii="Roboto" w:hAnsi="Roboto" w:cs="Arial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 w:cs="Arial"/>
                <w:sz w:val="22"/>
                <w:szCs w:val="22"/>
              </w:rPr>
              <w:t>[First Class]</w:t>
            </w:r>
            <w:r w:rsidR="00CA640D" w:rsidRPr="007D508A">
              <w:rPr>
                <w:rFonts w:ascii="Roboto" w:hAnsi="Roboto" w:cs="Arial"/>
                <w:sz w:val="22"/>
                <w:szCs w:val="22"/>
              </w:rPr>
              <w:t>.</w:t>
            </w:r>
          </w:p>
          <w:p w:rsidR="00900B51" w:rsidRPr="007D508A" w:rsidRDefault="00900B51" w:rsidP="00900B51">
            <w:pPr>
              <w:rPr>
                <w:rFonts w:ascii="Roboto" w:hAnsi="Roboto" w:cs="Arial"/>
                <w:sz w:val="22"/>
                <w:szCs w:val="22"/>
              </w:rPr>
            </w:pPr>
          </w:p>
          <w:p w:rsidR="00900B51" w:rsidRPr="007D508A" w:rsidRDefault="00900B51" w:rsidP="00900B51">
            <w:pPr>
              <w:jc w:val="right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 xml:space="preserve">JSKPU College                                                                                         </w:t>
            </w:r>
            <w:r w:rsidRPr="007D508A">
              <w:rPr>
                <w:rFonts w:ascii="Roboto" w:hAnsi="Roboto" w:cs="Arial"/>
                <w:sz w:val="22"/>
                <w:szCs w:val="22"/>
              </w:rPr>
              <w:t>Jun. 2008 to Apr. 2010</w:t>
            </w:r>
          </w:p>
          <w:p w:rsidR="00900B51" w:rsidRPr="007D508A" w:rsidRDefault="00900B51" w:rsidP="00900B51">
            <w:pPr>
              <w:ind w:left="360" w:hanging="360"/>
              <w:rPr>
                <w:rFonts w:ascii="Roboto" w:hAnsi="Roboto" w:cs="Arial"/>
                <w:i/>
                <w:sz w:val="22"/>
                <w:szCs w:val="22"/>
              </w:rPr>
            </w:pPr>
            <w:r w:rsidRPr="007D508A">
              <w:rPr>
                <w:rFonts w:ascii="Roboto" w:hAnsi="Roboto" w:cs="Arial"/>
                <w:i/>
                <w:sz w:val="22"/>
                <w:szCs w:val="22"/>
              </w:rPr>
              <w:t>Arsikere, Karnataka</w:t>
            </w:r>
          </w:p>
          <w:p w:rsidR="00900B51" w:rsidRPr="007D508A" w:rsidRDefault="00900B51" w:rsidP="00900B51">
            <w:pPr>
              <w:pStyle w:val="ListParagraph"/>
              <w:numPr>
                <w:ilvl w:val="0"/>
                <w:numId w:val="25"/>
              </w:numPr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Pre-University in Science</w:t>
            </w:r>
            <w:r w:rsidR="00CA640D" w:rsidRPr="007D508A">
              <w:rPr>
                <w:rFonts w:ascii="Roboto" w:hAnsi="Roboto" w:cs="Arial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 w:cs="Arial"/>
                <w:sz w:val="22"/>
                <w:szCs w:val="22"/>
              </w:rPr>
              <w:t>(PCMCs) – 77%</w:t>
            </w:r>
            <w:r w:rsidR="00CA640D" w:rsidRPr="007D508A">
              <w:rPr>
                <w:rFonts w:ascii="Roboto" w:hAnsi="Roboto" w:cs="Arial"/>
                <w:sz w:val="22"/>
                <w:szCs w:val="22"/>
              </w:rPr>
              <w:t xml:space="preserve"> </w:t>
            </w:r>
            <w:r w:rsidRPr="007D508A">
              <w:rPr>
                <w:rFonts w:ascii="Roboto" w:hAnsi="Roboto" w:cs="Arial"/>
                <w:sz w:val="22"/>
                <w:szCs w:val="22"/>
              </w:rPr>
              <w:t>[First Class].</w:t>
            </w:r>
          </w:p>
          <w:p w:rsidR="00CA640D" w:rsidRPr="007D508A" w:rsidRDefault="00CA640D" w:rsidP="00CA640D">
            <w:pPr>
              <w:rPr>
                <w:rFonts w:ascii="Roboto" w:hAnsi="Roboto" w:cs="Arial"/>
                <w:sz w:val="22"/>
                <w:szCs w:val="22"/>
              </w:rPr>
            </w:pPr>
          </w:p>
          <w:p w:rsidR="00CA640D" w:rsidRPr="007D508A" w:rsidRDefault="00CA640D" w:rsidP="00CA640D">
            <w:pPr>
              <w:jc w:val="right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b/>
                <w:sz w:val="22"/>
                <w:szCs w:val="22"/>
              </w:rPr>
              <w:t xml:space="preserve">Adichunchanagiri Higher Primary School                                              </w:t>
            </w:r>
            <w:r w:rsidRPr="007D508A">
              <w:rPr>
                <w:rFonts w:ascii="Roboto" w:hAnsi="Roboto" w:cs="Arial"/>
                <w:sz w:val="22"/>
                <w:szCs w:val="22"/>
              </w:rPr>
              <w:t>Jun. 2007 to Apr. 2008</w:t>
            </w:r>
          </w:p>
          <w:p w:rsidR="00CA640D" w:rsidRPr="007D508A" w:rsidRDefault="00CA640D" w:rsidP="00CA640D">
            <w:pPr>
              <w:rPr>
                <w:rFonts w:ascii="Roboto" w:hAnsi="Roboto" w:cs="Arial"/>
                <w:i/>
                <w:sz w:val="22"/>
                <w:szCs w:val="22"/>
              </w:rPr>
            </w:pPr>
            <w:r w:rsidRPr="007D508A">
              <w:rPr>
                <w:rFonts w:ascii="Roboto" w:hAnsi="Roboto" w:cs="Arial"/>
                <w:i/>
                <w:sz w:val="22"/>
                <w:szCs w:val="22"/>
              </w:rPr>
              <w:t>Arsikere, Karnataka</w:t>
            </w:r>
          </w:p>
          <w:p w:rsidR="00CA640D" w:rsidRPr="007D508A" w:rsidRDefault="00CA640D" w:rsidP="00CA640D">
            <w:pPr>
              <w:pStyle w:val="ListParagraph"/>
              <w:numPr>
                <w:ilvl w:val="0"/>
                <w:numId w:val="25"/>
              </w:numPr>
              <w:rPr>
                <w:rFonts w:ascii="Roboto" w:hAnsi="Roboto" w:cs="Arial"/>
                <w:i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SSLC – KSEEB – 89.4% [Distinction].</w:t>
            </w:r>
          </w:p>
          <w:p w:rsidR="00CA640D" w:rsidRPr="007D508A" w:rsidRDefault="00CA640D" w:rsidP="00CA640D">
            <w:pPr>
              <w:rPr>
                <w:rFonts w:ascii="Roboto" w:hAnsi="Roboto" w:cs="Arial"/>
                <w:sz w:val="22"/>
                <w:szCs w:val="22"/>
              </w:rPr>
            </w:pPr>
          </w:p>
        </w:tc>
      </w:tr>
      <w:tr w:rsidR="00B656E3" w:rsidRPr="007D508A" w:rsidTr="00B656E3">
        <w:trPr>
          <w:gridAfter w:val="1"/>
          <w:wAfter w:w="24" w:type="dxa"/>
          <w:trHeight w:val="514"/>
        </w:trPr>
        <w:tc>
          <w:tcPr>
            <w:tcW w:w="1105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656E3" w:rsidRPr="007D508A" w:rsidRDefault="00B656E3" w:rsidP="00B656E3">
            <w:pPr>
              <w:pStyle w:val="Heading1"/>
              <w:rPr>
                <w:rFonts w:ascii="Roboto" w:hAnsi="Roboto" w:cs="Arial"/>
                <w:sz w:val="22"/>
                <w:szCs w:val="22"/>
              </w:rPr>
            </w:pPr>
            <w:r w:rsidRPr="007D508A">
              <w:rPr>
                <w:rFonts w:ascii="Roboto" w:hAnsi="Roboto" w:cs="Arial"/>
                <w:sz w:val="22"/>
                <w:szCs w:val="22"/>
              </w:rPr>
              <w:t>Personal Details</w:t>
            </w:r>
          </w:p>
        </w:tc>
      </w:tr>
    </w:tbl>
    <w:p w:rsidR="008E18D5" w:rsidRPr="007D508A" w:rsidRDefault="00B656E3" w:rsidP="00B656E3">
      <w:pPr>
        <w:pStyle w:val="ListParagraph"/>
        <w:numPr>
          <w:ilvl w:val="0"/>
          <w:numId w:val="25"/>
        </w:numPr>
        <w:rPr>
          <w:rFonts w:ascii="Roboto" w:hAnsi="Roboto" w:cs="Arial"/>
          <w:sz w:val="22"/>
          <w:szCs w:val="22"/>
        </w:rPr>
      </w:pPr>
      <w:r w:rsidRPr="007D508A">
        <w:rPr>
          <w:rFonts w:ascii="Roboto" w:hAnsi="Roboto" w:cs="Arial"/>
          <w:b/>
          <w:sz w:val="22"/>
          <w:szCs w:val="22"/>
        </w:rPr>
        <w:lastRenderedPageBreak/>
        <w:t xml:space="preserve">Name: </w:t>
      </w:r>
      <w:r w:rsidRPr="007D508A">
        <w:rPr>
          <w:rFonts w:ascii="Roboto" w:hAnsi="Roboto" w:cs="Arial"/>
          <w:sz w:val="22"/>
          <w:szCs w:val="22"/>
        </w:rPr>
        <w:t>Srinath R</w:t>
      </w:r>
    </w:p>
    <w:p w:rsidR="00B656E3" w:rsidRPr="007D508A" w:rsidRDefault="00B656E3" w:rsidP="00B656E3">
      <w:pPr>
        <w:pStyle w:val="ListParagraph"/>
        <w:numPr>
          <w:ilvl w:val="0"/>
          <w:numId w:val="25"/>
        </w:numPr>
        <w:rPr>
          <w:rFonts w:ascii="Roboto" w:hAnsi="Roboto" w:cs="Arial"/>
          <w:sz w:val="22"/>
          <w:szCs w:val="22"/>
        </w:rPr>
      </w:pPr>
      <w:r w:rsidRPr="007D508A">
        <w:rPr>
          <w:rFonts w:ascii="Roboto" w:hAnsi="Roboto" w:cs="Arial"/>
          <w:b/>
          <w:sz w:val="22"/>
          <w:szCs w:val="22"/>
        </w:rPr>
        <w:t>Father’s Name:</w:t>
      </w:r>
      <w:r w:rsidRPr="007D508A">
        <w:rPr>
          <w:rFonts w:ascii="Roboto" w:hAnsi="Roboto" w:cs="Arial"/>
          <w:sz w:val="22"/>
          <w:szCs w:val="22"/>
        </w:rPr>
        <w:t xml:space="preserve"> Ravindranath R A</w:t>
      </w:r>
    </w:p>
    <w:p w:rsidR="007D508A" w:rsidRPr="007D508A" w:rsidRDefault="007D508A" w:rsidP="00B656E3">
      <w:pPr>
        <w:pStyle w:val="ListParagraph"/>
        <w:numPr>
          <w:ilvl w:val="0"/>
          <w:numId w:val="25"/>
        </w:numPr>
        <w:rPr>
          <w:rFonts w:ascii="Roboto" w:hAnsi="Roboto" w:cs="Arial"/>
          <w:sz w:val="22"/>
          <w:szCs w:val="22"/>
        </w:rPr>
      </w:pPr>
      <w:r w:rsidRPr="007D508A">
        <w:rPr>
          <w:rFonts w:ascii="Roboto" w:hAnsi="Roboto" w:cs="Arial"/>
          <w:b/>
          <w:sz w:val="22"/>
          <w:szCs w:val="22"/>
        </w:rPr>
        <w:t>Date of Birth:</w:t>
      </w:r>
      <w:r w:rsidRPr="007D508A">
        <w:rPr>
          <w:rFonts w:ascii="Roboto" w:hAnsi="Roboto" w:cs="Arial"/>
          <w:sz w:val="22"/>
          <w:szCs w:val="22"/>
        </w:rPr>
        <w:t xml:space="preserve"> 23 jul 1992.</w:t>
      </w:r>
    </w:p>
    <w:p w:rsidR="00B656E3" w:rsidRPr="007D508A" w:rsidRDefault="00B656E3" w:rsidP="00B656E3">
      <w:pPr>
        <w:pStyle w:val="ListParagraph"/>
        <w:numPr>
          <w:ilvl w:val="0"/>
          <w:numId w:val="25"/>
        </w:numPr>
        <w:rPr>
          <w:rFonts w:ascii="Roboto" w:hAnsi="Roboto" w:cs="Arial"/>
          <w:sz w:val="22"/>
          <w:szCs w:val="22"/>
        </w:rPr>
      </w:pPr>
      <w:r w:rsidRPr="007D508A">
        <w:rPr>
          <w:rFonts w:ascii="Roboto" w:hAnsi="Roboto" w:cs="Arial"/>
          <w:b/>
          <w:sz w:val="22"/>
          <w:szCs w:val="22"/>
        </w:rPr>
        <w:t>Languages known:</w:t>
      </w:r>
      <w:r w:rsidRPr="007D508A">
        <w:rPr>
          <w:rFonts w:ascii="Roboto" w:hAnsi="Roboto" w:cs="Arial"/>
          <w:sz w:val="22"/>
          <w:szCs w:val="22"/>
        </w:rPr>
        <w:t xml:space="preserve"> Kannada, English, Hindi, Telugu.</w:t>
      </w:r>
    </w:p>
    <w:p w:rsidR="00B656E3" w:rsidRPr="007D508A" w:rsidRDefault="00B656E3" w:rsidP="00B656E3">
      <w:pPr>
        <w:pStyle w:val="ListParagraph"/>
        <w:numPr>
          <w:ilvl w:val="0"/>
          <w:numId w:val="25"/>
        </w:numPr>
        <w:rPr>
          <w:rFonts w:ascii="Roboto" w:hAnsi="Roboto" w:cs="Arial"/>
          <w:sz w:val="22"/>
          <w:szCs w:val="22"/>
        </w:rPr>
      </w:pPr>
      <w:r w:rsidRPr="007D508A">
        <w:rPr>
          <w:rFonts w:ascii="Roboto" w:hAnsi="Roboto" w:cs="Arial"/>
          <w:b/>
          <w:sz w:val="22"/>
          <w:szCs w:val="22"/>
        </w:rPr>
        <w:t>Contact:</w:t>
      </w:r>
      <w:r w:rsidRPr="007D508A">
        <w:rPr>
          <w:rFonts w:ascii="Roboto" w:hAnsi="Roboto" w:cs="Arial"/>
          <w:sz w:val="22"/>
          <w:szCs w:val="22"/>
        </w:rPr>
        <w:t xml:space="preserve"> (+91) 7760171800</w:t>
      </w:r>
    </w:p>
    <w:p w:rsidR="00B656E3" w:rsidRPr="007D508A" w:rsidRDefault="00B656E3" w:rsidP="00B656E3">
      <w:pPr>
        <w:pStyle w:val="ListParagraph"/>
        <w:numPr>
          <w:ilvl w:val="0"/>
          <w:numId w:val="25"/>
        </w:numPr>
        <w:rPr>
          <w:rFonts w:ascii="Roboto" w:hAnsi="Roboto" w:cs="Arial"/>
          <w:sz w:val="22"/>
          <w:szCs w:val="22"/>
        </w:rPr>
      </w:pPr>
      <w:r w:rsidRPr="007D508A">
        <w:rPr>
          <w:rFonts w:ascii="Roboto" w:hAnsi="Roboto" w:cs="Arial"/>
          <w:b/>
          <w:sz w:val="22"/>
          <w:szCs w:val="22"/>
        </w:rPr>
        <w:t>Mail:</w:t>
      </w:r>
      <w:r w:rsidRPr="007D508A">
        <w:rPr>
          <w:rFonts w:ascii="Roboto" w:hAnsi="Roboto" w:cs="Arial"/>
          <w:sz w:val="22"/>
          <w:szCs w:val="22"/>
        </w:rPr>
        <w:t xml:space="preserve"> r.srinath@live.com</w:t>
      </w:r>
    </w:p>
    <w:sectPr w:rsidR="00B656E3" w:rsidRPr="007D508A" w:rsidSect="00B21AB7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43A" w:rsidRDefault="003B243A" w:rsidP="006B58D4">
      <w:pPr>
        <w:spacing w:before="0" w:after="0" w:line="240" w:lineRule="auto"/>
      </w:pPr>
      <w:r>
        <w:separator/>
      </w:r>
    </w:p>
  </w:endnote>
  <w:endnote w:type="continuationSeparator" w:id="0">
    <w:p w:rsidR="003B243A" w:rsidRDefault="003B243A" w:rsidP="006B58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90084B8B-057E-456E-A222-919F816FFE64}"/>
    <w:embedBold r:id="rId2" w:fontKey="{BC968F35-D434-4A45-8E3C-A53D53528EAF}"/>
    <w:embedItalic r:id="rId3" w:fontKey="{10BD37C3-BA2C-4FC9-89BE-840726C4448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0F8C9CB3-F494-4CD9-A05C-9235F7F40240}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81E254E2-8BCC-46E0-B639-B56405F061D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43A" w:rsidRDefault="003B243A" w:rsidP="006B58D4">
      <w:pPr>
        <w:spacing w:before="0" w:after="0" w:line="240" w:lineRule="auto"/>
      </w:pPr>
      <w:r>
        <w:separator/>
      </w:r>
    </w:p>
  </w:footnote>
  <w:footnote w:type="continuationSeparator" w:id="0">
    <w:p w:rsidR="003B243A" w:rsidRDefault="003B243A" w:rsidP="006B58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1A25FE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30403E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B30628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CDA02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DCD0D2D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E837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3D4D0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8EC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4F63D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77845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84542F"/>
    <w:multiLevelType w:val="hybridMultilevel"/>
    <w:tmpl w:val="9480779E"/>
    <w:lvl w:ilvl="0" w:tplc="425AED36">
      <w:start w:val="1"/>
      <w:numFmt w:val="decimal"/>
      <w:lvlText w:val="%1)"/>
      <w:lvlJc w:val="left"/>
      <w:pPr>
        <w:ind w:left="502" w:hanging="360"/>
      </w:pPr>
      <w:rPr>
        <w:rFonts w:ascii="Roboto" w:eastAsia="Times New Roman" w:hAnsi="Roboto" w:cs="Times New Roman"/>
        <w:sz w:val="22"/>
        <w:szCs w:val="22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2543B9"/>
    <w:multiLevelType w:val="hybridMultilevel"/>
    <w:tmpl w:val="B4E41328"/>
    <w:lvl w:ilvl="0" w:tplc="6DF2384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>
    <w:nsid w:val="15AB6A4E"/>
    <w:multiLevelType w:val="hybridMultilevel"/>
    <w:tmpl w:val="DC14A70E"/>
    <w:lvl w:ilvl="0" w:tplc="6DF2384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3">
    <w:nsid w:val="1D811636"/>
    <w:multiLevelType w:val="hybridMultilevel"/>
    <w:tmpl w:val="8C227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AB4CC5"/>
    <w:multiLevelType w:val="hybridMultilevel"/>
    <w:tmpl w:val="E33C12EA"/>
    <w:lvl w:ilvl="0" w:tplc="10E69C7A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6A659BD"/>
    <w:multiLevelType w:val="hybridMultilevel"/>
    <w:tmpl w:val="BF20A7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4416E5"/>
    <w:multiLevelType w:val="hybridMultilevel"/>
    <w:tmpl w:val="22BCDA6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323A2753"/>
    <w:multiLevelType w:val="hybridMultilevel"/>
    <w:tmpl w:val="9AE6FA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2B5DD0"/>
    <w:multiLevelType w:val="hybridMultilevel"/>
    <w:tmpl w:val="6EE8404C"/>
    <w:lvl w:ilvl="0" w:tplc="204EB21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2"/>
      </w:rPr>
    </w:lvl>
    <w:lvl w:ilvl="1" w:tplc="7FC4106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84C35AA"/>
    <w:multiLevelType w:val="hybridMultilevel"/>
    <w:tmpl w:val="F54E3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B75600"/>
    <w:multiLevelType w:val="singleLevel"/>
    <w:tmpl w:val="EBBC44FA"/>
    <w:lvl w:ilvl="0">
      <w:start w:val="1"/>
      <w:numFmt w:val="bulle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</w:abstractNum>
  <w:abstractNum w:abstractNumId="21">
    <w:nsid w:val="7714190B"/>
    <w:multiLevelType w:val="hybridMultilevel"/>
    <w:tmpl w:val="DFDED554"/>
    <w:lvl w:ilvl="0" w:tplc="8BAA88BE">
      <w:start w:val="1"/>
      <w:numFmt w:val="bullet"/>
      <w:lvlText w:val=""/>
      <w:lvlJc w:val="left"/>
      <w:pPr>
        <w:tabs>
          <w:tab w:val="num" w:pos="864"/>
        </w:tabs>
        <w:ind w:left="864" w:hanging="432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cs="Times New Roman" w:hint="default"/>
      </w:rPr>
    </w:lvl>
  </w:abstractNum>
  <w:abstractNum w:abstractNumId="22">
    <w:nsid w:val="785B7C6E"/>
    <w:multiLevelType w:val="multilevel"/>
    <w:tmpl w:val="BE98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C6E56DA"/>
    <w:multiLevelType w:val="hybridMultilevel"/>
    <w:tmpl w:val="722697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DE2B48"/>
    <w:multiLevelType w:val="hybridMultilevel"/>
    <w:tmpl w:val="33BAB884"/>
    <w:lvl w:ilvl="0" w:tplc="2014ED5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11"/>
  </w:num>
  <w:num w:numId="4">
    <w:abstractNumId w:val="12"/>
  </w:num>
  <w:num w:numId="5">
    <w:abstractNumId w:val="14"/>
  </w:num>
  <w:num w:numId="6">
    <w:abstractNumId w:val="20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4"/>
  </w:num>
  <w:num w:numId="19">
    <w:abstractNumId w:val="13"/>
  </w:num>
  <w:num w:numId="20">
    <w:abstractNumId w:val="10"/>
  </w:num>
  <w:num w:numId="21">
    <w:abstractNumId w:val="17"/>
  </w:num>
  <w:num w:numId="22">
    <w:abstractNumId w:val="23"/>
  </w:num>
  <w:num w:numId="23">
    <w:abstractNumId w:val="22"/>
  </w:num>
  <w:num w:numId="24">
    <w:abstractNumId w:val="15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D79"/>
    <w:rsid w:val="000022EB"/>
    <w:rsid w:val="00056D21"/>
    <w:rsid w:val="00075E73"/>
    <w:rsid w:val="000A0375"/>
    <w:rsid w:val="000B0EE9"/>
    <w:rsid w:val="000B3B1E"/>
    <w:rsid w:val="000F50C1"/>
    <w:rsid w:val="0010077D"/>
    <w:rsid w:val="00116379"/>
    <w:rsid w:val="0017567D"/>
    <w:rsid w:val="001D6E2C"/>
    <w:rsid w:val="001F0231"/>
    <w:rsid w:val="002119B8"/>
    <w:rsid w:val="0025418C"/>
    <w:rsid w:val="00276F55"/>
    <w:rsid w:val="002911C8"/>
    <w:rsid w:val="00301257"/>
    <w:rsid w:val="003020E2"/>
    <w:rsid w:val="00361AFB"/>
    <w:rsid w:val="00374E86"/>
    <w:rsid w:val="003B243A"/>
    <w:rsid w:val="003D5440"/>
    <w:rsid w:val="003F5303"/>
    <w:rsid w:val="004073DA"/>
    <w:rsid w:val="0041118B"/>
    <w:rsid w:val="004210B1"/>
    <w:rsid w:val="00451893"/>
    <w:rsid w:val="004B0BCE"/>
    <w:rsid w:val="00525C16"/>
    <w:rsid w:val="005C5D33"/>
    <w:rsid w:val="00654D79"/>
    <w:rsid w:val="006962EF"/>
    <w:rsid w:val="006B58D4"/>
    <w:rsid w:val="006E2432"/>
    <w:rsid w:val="00790D50"/>
    <w:rsid w:val="007A2F12"/>
    <w:rsid w:val="007D508A"/>
    <w:rsid w:val="007D5AB6"/>
    <w:rsid w:val="008429D3"/>
    <w:rsid w:val="008E18D5"/>
    <w:rsid w:val="00900B51"/>
    <w:rsid w:val="0090731C"/>
    <w:rsid w:val="00907793"/>
    <w:rsid w:val="009548CA"/>
    <w:rsid w:val="00987217"/>
    <w:rsid w:val="00A07D6A"/>
    <w:rsid w:val="00A84E65"/>
    <w:rsid w:val="00AC26FD"/>
    <w:rsid w:val="00AF1168"/>
    <w:rsid w:val="00B21AB7"/>
    <w:rsid w:val="00B51F4D"/>
    <w:rsid w:val="00B54803"/>
    <w:rsid w:val="00B626B9"/>
    <w:rsid w:val="00B656E3"/>
    <w:rsid w:val="00BA5B0C"/>
    <w:rsid w:val="00BB4648"/>
    <w:rsid w:val="00BB5F6E"/>
    <w:rsid w:val="00BF3D6A"/>
    <w:rsid w:val="00C069B4"/>
    <w:rsid w:val="00C22F95"/>
    <w:rsid w:val="00C302EE"/>
    <w:rsid w:val="00C55F0B"/>
    <w:rsid w:val="00CA4849"/>
    <w:rsid w:val="00CA640D"/>
    <w:rsid w:val="00CD22BE"/>
    <w:rsid w:val="00D449BA"/>
    <w:rsid w:val="00D4662D"/>
    <w:rsid w:val="00D720EA"/>
    <w:rsid w:val="00D97489"/>
    <w:rsid w:val="00DE7766"/>
    <w:rsid w:val="00E33FCE"/>
    <w:rsid w:val="00F0355D"/>
    <w:rsid w:val="00F510D1"/>
    <w:rsid w:val="00F8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C36AAB8-4DF8-4371-B0C5-1C9F58AF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6379"/>
    <w:pPr>
      <w:spacing w:before="40" w:after="40" w:line="276" w:lineRule="auto"/>
    </w:pPr>
    <w:rPr>
      <w:rFonts w:asciiTheme="minorHAnsi" w:hAnsiTheme="minorHAnsi"/>
      <w:spacing w:val="10"/>
      <w:sz w:val="16"/>
      <w:szCs w:val="16"/>
    </w:rPr>
  </w:style>
  <w:style w:type="paragraph" w:styleId="Heading1">
    <w:name w:val="heading 1"/>
    <w:basedOn w:val="Normal"/>
    <w:next w:val="Normal"/>
    <w:qFormat/>
    <w:rsid w:val="0041118B"/>
    <w:pPr>
      <w:spacing w:before="80" w:after="60"/>
      <w:outlineLvl w:val="0"/>
    </w:pPr>
    <w:rPr>
      <w:rFonts w:asciiTheme="majorHAnsi" w:hAnsiTheme="majorHAnsi"/>
      <w:caps/>
    </w:rPr>
  </w:style>
  <w:style w:type="paragraph" w:styleId="Heading2">
    <w:name w:val="heading 2"/>
    <w:basedOn w:val="Normal"/>
    <w:next w:val="Normal"/>
    <w:qFormat/>
    <w:rsid w:val="00116379"/>
    <w:pPr>
      <w:spacing w:before="80"/>
      <w:outlineLvl w:val="1"/>
    </w:pPr>
    <w:rPr>
      <w:b/>
    </w:rPr>
  </w:style>
  <w:style w:type="paragraph" w:styleId="Heading3">
    <w:name w:val="heading 3"/>
    <w:basedOn w:val="Normal"/>
    <w:next w:val="Normal"/>
    <w:semiHidden/>
    <w:unhideWhenUsed/>
    <w:rsid w:val="00D9748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6">
    <w:name w:val="heading 6"/>
    <w:basedOn w:val="Normal"/>
    <w:next w:val="Normal"/>
    <w:semiHidden/>
    <w:unhideWhenUsed/>
    <w:rsid w:val="00D4662D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DE7766"/>
    <w:rPr>
      <w:rFonts w:cs="Tahoma"/>
    </w:rPr>
  </w:style>
  <w:style w:type="paragraph" w:customStyle="1" w:styleId="ContactInfo">
    <w:name w:val="Contact Info"/>
    <w:basedOn w:val="Normal"/>
    <w:qFormat/>
    <w:rsid w:val="00116379"/>
    <w:pPr>
      <w:spacing w:after="240"/>
      <w:contextualSpacing/>
    </w:pPr>
  </w:style>
  <w:style w:type="paragraph" w:customStyle="1" w:styleId="Dates">
    <w:name w:val="Dates"/>
    <w:basedOn w:val="Normal"/>
    <w:qFormat/>
    <w:rsid w:val="00116379"/>
    <w:pPr>
      <w:spacing w:before="80"/>
      <w:jc w:val="right"/>
    </w:pPr>
  </w:style>
  <w:style w:type="paragraph" w:customStyle="1" w:styleId="Location">
    <w:name w:val="Location"/>
    <w:basedOn w:val="Normal"/>
    <w:link w:val="LocationChar"/>
    <w:unhideWhenUsed/>
    <w:qFormat/>
    <w:rsid w:val="002911C8"/>
    <w:rPr>
      <w:i/>
    </w:rPr>
  </w:style>
  <w:style w:type="character" w:customStyle="1" w:styleId="LocationChar">
    <w:name w:val="Location Char"/>
    <w:basedOn w:val="DefaultParagraphFont"/>
    <w:link w:val="Location"/>
    <w:rsid w:val="00116379"/>
    <w:rPr>
      <w:rFonts w:asciiTheme="minorHAnsi" w:hAnsiTheme="minorHAnsi"/>
      <w:i/>
      <w:spacing w:val="10"/>
      <w:sz w:val="16"/>
      <w:szCs w:val="16"/>
    </w:rPr>
  </w:style>
  <w:style w:type="paragraph" w:styleId="ListParagraph">
    <w:name w:val="List Paragraph"/>
    <w:basedOn w:val="Normal"/>
    <w:uiPriority w:val="34"/>
    <w:qFormat/>
    <w:rsid w:val="00116379"/>
    <w:pPr>
      <w:numPr>
        <w:numId w:val="18"/>
      </w:numPr>
      <w:spacing w:after="120"/>
      <w:ind w:left="360"/>
    </w:pPr>
  </w:style>
  <w:style w:type="character" w:styleId="PlaceholderText">
    <w:name w:val="Placeholder Text"/>
    <w:basedOn w:val="DefaultParagraphFont"/>
    <w:uiPriority w:val="99"/>
    <w:semiHidden/>
    <w:rsid w:val="007D5AB6"/>
    <w:rPr>
      <w:color w:val="808080"/>
    </w:rPr>
  </w:style>
  <w:style w:type="paragraph" w:styleId="Header">
    <w:name w:val="header"/>
    <w:basedOn w:val="Normal"/>
    <w:link w:val="HeaderChar"/>
    <w:unhideWhenUsed/>
    <w:rsid w:val="006B58D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6B58D4"/>
    <w:rPr>
      <w:rFonts w:asciiTheme="minorHAnsi" w:hAnsiTheme="minorHAnsi"/>
      <w:spacing w:val="10"/>
      <w:sz w:val="16"/>
      <w:szCs w:val="16"/>
    </w:rPr>
  </w:style>
  <w:style w:type="paragraph" w:styleId="Footer">
    <w:name w:val="footer"/>
    <w:basedOn w:val="Normal"/>
    <w:link w:val="FooterChar"/>
    <w:unhideWhenUsed/>
    <w:rsid w:val="006B58D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6B58D4"/>
    <w:rPr>
      <w:rFonts w:asciiTheme="minorHAnsi" w:hAnsiTheme="minorHAnsi"/>
      <w:spacing w:val="1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3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i\AppData\Roaming\Microsoft\Templates\Computer%20programmer%20resum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E27A7-4A32-4FCE-A9CF-AEE1D4DD3E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F0A3CF-860E-4B59-BB2F-79DECD6C7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Computer programmer resume</Template>
  <TotalTime>299</TotalTime>
  <Pages>4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programmer resume</vt:lpstr>
    </vt:vector>
  </TitlesOfParts>
  <Company/>
  <LinksUpToDate>false</LinksUpToDate>
  <CharactersWithSpaces>3783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programmer resume</dc:title>
  <dc:subject/>
  <dc:creator>sri</dc:creator>
  <cp:keywords/>
  <dc:description/>
  <cp:lastModifiedBy>sri</cp:lastModifiedBy>
  <cp:revision>5</cp:revision>
  <cp:lastPrinted>2004-03-09T22:36:00Z</cp:lastPrinted>
  <dcterms:created xsi:type="dcterms:W3CDTF">2016-02-27T08:19:00Z</dcterms:created>
  <dcterms:modified xsi:type="dcterms:W3CDTF">2016-02-29T18:40:00Z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TC063695171033</vt:lpwstr>
  </property>
</Properties>
</file>